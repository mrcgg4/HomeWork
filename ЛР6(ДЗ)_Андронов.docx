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014B" w14:textId="77777777" w:rsidR="00902D9A" w:rsidRPr="00EA64A4" w:rsidRDefault="00902D9A" w:rsidP="00902D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/>
          <w:b/>
          <w:caps/>
          <w:sz w:val="28"/>
          <w:lang w:val="en-US"/>
        </w:rPr>
        <w:tab/>
      </w:r>
      <w:r w:rsidRPr="00EA64A4">
        <w:rPr>
          <w:rFonts w:ascii="Times New Roman" w:hAnsi="Times New Roman" w:cs="Times New Roman"/>
          <w:b/>
          <w:sz w:val="28"/>
        </w:rPr>
        <w:t>ДЕПАРТАМЕНТ ОБРАЗОВАНИЯ И НАУКИ ГОРОДА МОСКВЫ</w:t>
      </w:r>
    </w:p>
    <w:p w14:paraId="563E82C5" w14:textId="77777777" w:rsidR="00902D9A" w:rsidRPr="00EA64A4" w:rsidRDefault="00902D9A" w:rsidP="00902D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A64A4">
        <w:rPr>
          <w:rFonts w:ascii="Times New Roman" w:hAnsi="Times New Roman" w:cs="Times New Roman"/>
          <w:b/>
          <w:sz w:val="28"/>
        </w:rPr>
        <w:t xml:space="preserve">ГОСУДАРСТВЕННОЕ БЮДЖЕТНОЕ ПРОФЕССИОНАЛЬНОЕ ОБРАЗОВАТЕЛЬНОЕ УЧРЕЖДЕНИЕ ГОРОДА МОСКВЫ </w:t>
      </w:r>
      <w:r>
        <w:rPr>
          <w:rFonts w:ascii="Times New Roman" w:hAnsi="Times New Roman" w:cs="Times New Roman"/>
          <w:b/>
          <w:sz w:val="28"/>
        </w:rPr>
        <w:t>«</w:t>
      </w:r>
      <w:r w:rsidRPr="00EA64A4">
        <w:rPr>
          <w:rFonts w:ascii="Times New Roman" w:hAnsi="Times New Roman" w:cs="Times New Roman"/>
          <w:b/>
          <w:sz w:val="28"/>
        </w:rPr>
        <w:t>ТЕХНОЛОГИЧЕСКИЙ КОЛЛЕДЖ № 34</w:t>
      </w:r>
      <w:r>
        <w:rPr>
          <w:rFonts w:ascii="Times New Roman" w:hAnsi="Times New Roman" w:cs="Times New Roman"/>
          <w:b/>
          <w:sz w:val="28"/>
        </w:rPr>
        <w:t>»</w:t>
      </w:r>
    </w:p>
    <w:p w14:paraId="44860900" w14:textId="77777777" w:rsidR="00902D9A" w:rsidRPr="00902D9A" w:rsidRDefault="00902D9A" w:rsidP="00902D9A">
      <w:pPr>
        <w:shd w:val="clear" w:color="auto" w:fill="FFFFFF"/>
        <w:suppressAutoHyphens/>
        <w:spacing w:before="3400" w:after="240" w:line="360" w:lineRule="auto"/>
        <w:jc w:val="center"/>
        <w:rPr>
          <w:rFonts w:ascii="Times New Roman" w:eastAsia="Calibri" w:hAnsi="Times New Roman" w:cs="Times New Roman"/>
          <w:b/>
          <w:color w:val="000000"/>
          <w:sz w:val="36"/>
          <w:szCs w:val="28"/>
        </w:rPr>
      </w:pPr>
      <w:r w:rsidRPr="00902D9A">
        <w:rPr>
          <w:rFonts w:ascii="Times New Roman" w:eastAsia="Calibri" w:hAnsi="Times New Roman" w:cs="Times New Roman"/>
          <w:b/>
          <w:color w:val="000000"/>
          <w:sz w:val="36"/>
          <w:szCs w:val="28"/>
        </w:rPr>
        <w:t>ОТЧЕТ О ВЫПОЛНЕНИИ</w:t>
      </w:r>
    </w:p>
    <w:p w14:paraId="65141D0A" w14:textId="69EDECB2" w:rsidR="00902D9A" w:rsidRPr="00902D9A" w:rsidRDefault="00902D9A" w:rsidP="00902D9A">
      <w:pPr>
        <w:shd w:val="clear" w:color="auto" w:fill="FFFFFF"/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color w:val="000000"/>
          <w:sz w:val="36"/>
          <w:szCs w:val="28"/>
        </w:rPr>
      </w:pPr>
      <w:r w:rsidRPr="00902D9A">
        <w:rPr>
          <w:rFonts w:ascii="Times New Roman" w:eastAsia="Calibri" w:hAnsi="Times New Roman" w:cs="Times New Roman"/>
          <w:b/>
          <w:color w:val="000000"/>
          <w:sz w:val="36"/>
          <w:szCs w:val="28"/>
        </w:rPr>
        <w:t>практического занятия №</w:t>
      </w:r>
      <w:r w:rsidR="00484389">
        <w:rPr>
          <w:rFonts w:ascii="Times New Roman" w:eastAsia="Calibri" w:hAnsi="Times New Roman" w:cs="Times New Roman"/>
          <w:b/>
          <w:color w:val="000000"/>
          <w:sz w:val="36"/>
          <w:szCs w:val="28"/>
        </w:rPr>
        <w:t>6</w:t>
      </w:r>
    </w:p>
    <w:p w14:paraId="4FAAF2E1" w14:textId="330B09F3" w:rsidR="00902D9A" w:rsidRPr="00902D9A" w:rsidRDefault="00902D9A" w:rsidP="00902D9A">
      <w:pPr>
        <w:shd w:val="clear" w:color="auto" w:fill="FFFFFF"/>
        <w:suppressAutoHyphens/>
        <w:spacing w:after="1600" w:line="360" w:lineRule="auto"/>
        <w:jc w:val="center"/>
        <w:rPr>
          <w:rFonts w:ascii="Times New Roman" w:eastAsia="Calibri" w:hAnsi="Times New Roman" w:cs="Times New Roman"/>
          <w:b/>
          <w:color w:val="000000"/>
          <w:sz w:val="36"/>
          <w:szCs w:val="28"/>
        </w:rPr>
      </w:pPr>
      <w:r w:rsidRPr="00902D9A">
        <w:rPr>
          <w:rFonts w:ascii="Times New Roman" w:eastAsia="Calibri" w:hAnsi="Times New Roman" w:cs="Times New Roman"/>
          <w:b/>
          <w:color w:val="000000"/>
          <w:sz w:val="36"/>
          <w:szCs w:val="28"/>
        </w:rPr>
        <w:t>по дисциплине</w:t>
      </w:r>
      <w:r>
        <w:rPr>
          <w:rFonts w:ascii="Times New Roman" w:eastAsia="Calibri" w:hAnsi="Times New Roman" w:cs="Times New Roman"/>
          <w:b/>
          <w:color w:val="000000"/>
          <w:sz w:val="36"/>
          <w:szCs w:val="28"/>
        </w:rPr>
        <w:t xml:space="preserve"> «МДК14.01 Выполнение работ по верификации и тестированию программных продуктов</w:t>
      </w:r>
      <w:r w:rsidRPr="00902D9A">
        <w:rPr>
          <w:rFonts w:ascii="Times New Roman" w:eastAsia="Calibri" w:hAnsi="Times New Roman" w:cs="Times New Roman"/>
          <w:b/>
          <w:color w:val="000000"/>
          <w:sz w:val="36"/>
          <w:szCs w:val="28"/>
        </w:rPr>
        <w:t>»</w:t>
      </w:r>
    </w:p>
    <w:p w14:paraId="6C34914E" w14:textId="4B0EED19" w:rsidR="00902D9A" w:rsidRPr="00902D9A" w:rsidRDefault="00902D9A" w:rsidP="00902D9A">
      <w:pPr>
        <w:shd w:val="clear" w:color="auto" w:fill="FFFFFF"/>
        <w:suppressAutoHyphens/>
        <w:spacing w:after="0" w:line="360" w:lineRule="auto"/>
        <w:ind w:left="4111"/>
        <w:rPr>
          <w:rFonts w:ascii="Times New Roman" w:eastAsia="Calibri" w:hAnsi="Times New Roman" w:cs="Times New Roman"/>
          <w:sz w:val="28"/>
          <w:szCs w:val="28"/>
        </w:rPr>
      </w:pPr>
      <w:r w:rsidRPr="00902D9A">
        <w:rPr>
          <w:rFonts w:ascii="Times New Roman" w:eastAsia="Calibri" w:hAnsi="Times New Roman" w:cs="Times New Roman"/>
          <w:sz w:val="28"/>
          <w:szCs w:val="28"/>
        </w:rPr>
        <w:t xml:space="preserve">Выполнил: </w:t>
      </w:r>
      <w:r>
        <w:rPr>
          <w:rFonts w:ascii="Times New Roman" w:eastAsia="Calibri" w:hAnsi="Times New Roman" w:cs="Times New Roman"/>
          <w:sz w:val="28"/>
          <w:szCs w:val="28"/>
        </w:rPr>
        <w:t>03-01ИСП24</w:t>
      </w:r>
    </w:p>
    <w:p w14:paraId="37B748EF" w14:textId="77777777" w:rsidR="00902D9A" w:rsidRPr="00902D9A" w:rsidRDefault="00902D9A" w:rsidP="00902D9A">
      <w:pPr>
        <w:shd w:val="clear" w:color="auto" w:fill="FFFFFF"/>
        <w:suppressAutoHyphens/>
        <w:spacing w:after="0" w:line="240" w:lineRule="auto"/>
        <w:ind w:left="4111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902D9A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номер группы </w:t>
      </w:r>
    </w:p>
    <w:p w14:paraId="0D75CC5F" w14:textId="6BA015F0" w:rsidR="00902D9A" w:rsidRPr="00902D9A" w:rsidRDefault="00902D9A" w:rsidP="00902D9A">
      <w:pPr>
        <w:shd w:val="clear" w:color="auto" w:fill="FFFFFF"/>
        <w:suppressAutoHyphens/>
        <w:spacing w:after="0" w:line="360" w:lineRule="auto"/>
        <w:ind w:left="4111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Андронов Г. А.</w:t>
      </w:r>
    </w:p>
    <w:p w14:paraId="7B2E204A" w14:textId="77777777" w:rsidR="00902D9A" w:rsidRPr="00902D9A" w:rsidRDefault="00902D9A" w:rsidP="00902D9A">
      <w:pPr>
        <w:shd w:val="clear" w:color="auto" w:fill="FFFFFF"/>
        <w:suppressAutoHyphens/>
        <w:spacing w:after="0" w:line="240" w:lineRule="auto"/>
        <w:ind w:left="4111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902D9A">
        <w:rPr>
          <w:rFonts w:ascii="Times New Roman" w:eastAsia="Calibri" w:hAnsi="Times New Roman" w:cs="Times New Roman"/>
          <w:sz w:val="28"/>
          <w:szCs w:val="28"/>
          <w:vertAlign w:val="superscript"/>
        </w:rPr>
        <w:t>Фамилия И.О.</w:t>
      </w:r>
    </w:p>
    <w:p w14:paraId="3399B789" w14:textId="77777777" w:rsidR="00902D9A" w:rsidRPr="00902D9A" w:rsidRDefault="00902D9A" w:rsidP="00902D9A">
      <w:pPr>
        <w:shd w:val="clear" w:color="auto" w:fill="FFFFFF"/>
        <w:suppressAutoHyphens/>
        <w:spacing w:after="0" w:line="360" w:lineRule="auto"/>
        <w:ind w:left="411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902D9A">
        <w:rPr>
          <w:rFonts w:ascii="Times New Roman" w:eastAsia="Calibri" w:hAnsi="Times New Roman" w:cs="Times New Roman"/>
          <w:sz w:val="28"/>
          <w:szCs w:val="28"/>
        </w:rPr>
        <w:t xml:space="preserve">Специальность: 09.02.07 Информационные системы и программирование </w:t>
      </w:r>
    </w:p>
    <w:p w14:paraId="2B22D7F7" w14:textId="2B108668" w:rsidR="00902D9A" w:rsidRPr="00902D9A" w:rsidRDefault="00902D9A" w:rsidP="00902D9A">
      <w:pPr>
        <w:shd w:val="clear" w:color="auto" w:fill="FFFFFF"/>
        <w:suppressAutoHyphens/>
        <w:spacing w:after="0" w:line="360" w:lineRule="auto"/>
        <w:ind w:left="411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902D9A">
        <w:rPr>
          <w:rFonts w:ascii="Times New Roman" w:eastAsia="Calibri" w:hAnsi="Times New Roman" w:cs="Times New Roman"/>
          <w:sz w:val="28"/>
          <w:szCs w:val="28"/>
        </w:rPr>
        <w:t xml:space="preserve">Проверил: преподаватель </w:t>
      </w:r>
      <w:r>
        <w:rPr>
          <w:rFonts w:ascii="Times New Roman" w:eastAsia="Calibri" w:hAnsi="Times New Roman" w:cs="Times New Roman"/>
          <w:sz w:val="28"/>
          <w:szCs w:val="28"/>
        </w:rPr>
        <w:t>Гончаров И. А.</w:t>
      </w:r>
    </w:p>
    <w:p w14:paraId="72C3E65C" w14:textId="77777777" w:rsidR="00902D9A" w:rsidRPr="00902D9A" w:rsidRDefault="00902D9A" w:rsidP="00902D9A">
      <w:pPr>
        <w:shd w:val="clear" w:color="auto" w:fill="FFFFFF"/>
        <w:suppressAutoHyphens/>
        <w:spacing w:after="0" w:line="240" w:lineRule="auto"/>
        <w:ind w:left="4111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902D9A">
        <w:rPr>
          <w:rFonts w:ascii="Times New Roman" w:eastAsia="Calibri" w:hAnsi="Times New Roman" w:cs="Times New Roman"/>
          <w:sz w:val="28"/>
          <w:szCs w:val="28"/>
          <w:vertAlign w:val="superscript"/>
        </w:rPr>
        <w:t>Фамилия И.О.</w:t>
      </w:r>
    </w:p>
    <w:p w14:paraId="60694A23" w14:textId="77777777" w:rsidR="00902D9A" w:rsidRPr="00902D9A" w:rsidRDefault="00902D9A" w:rsidP="00902D9A">
      <w:pPr>
        <w:shd w:val="clear" w:color="auto" w:fill="FFFFFF"/>
        <w:suppressAutoHyphens/>
        <w:spacing w:before="600"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02D9A">
        <w:rPr>
          <w:rFonts w:ascii="Times New Roman" w:eastAsia="Calibri" w:hAnsi="Times New Roman" w:cs="Times New Roman"/>
          <w:color w:val="000000"/>
          <w:sz w:val="28"/>
          <w:szCs w:val="28"/>
        </w:rPr>
        <w:t>Москва</w:t>
      </w:r>
    </w:p>
    <w:p w14:paraId="424DFE27" w14:textId="2445C89F" w:rsidR="00902D9A" w:rsidRPr="00902D9A" w:rsidRDefault="00902D9A" w:rsidP="00902D9A">
      <w:pPr>
        <w:shd w:val="clear" w:color="auto" w:fill="FFFFFF"/>
        <w:suppressAutoHyphens/>
        <w:spacing w:before="360" w:after="24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02D9A">
        <w:rPr>
          <w:rFonts w:ascii="Times New Roman" w:eastAsia="Calibri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26 </w:t>
      </w:r>
      <w:r w:rsidRPr="00902D9A">
        <w:rPr>
          <w:rFonts w:ascii="Times New Roman" w:eastAsia="Calibri" w:hAnsi="Times New Roman" w:cs="Times New Roman"/>
          <w:color w:val="000000"/>
          <w:sz w:val="28"/>
          <w:szCs w:val="28"/>
        </w:rPr>
        <w:t>г.</w:t>
      </w:r>
      <w:r w:rsidRPr="00902D9A"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</w:p>
    <w:p w14:paraId="194E283F" w14:textId="1C803C68" w:rsidR="004B07B3" w:rsidRDefault="00902D9A" w:rsidP="00505209">
      <w:pPr>
        <w:pStyle w:val="15"/>
        <w:rPr>
          <w:rStyle w:val="16"/>
        </w:rPr>
      </w:pPr>
      <w:r w:rsidRPr="004B07B3">
        <w:rPr>
          <w:rStyle w:val="16"/>
          <w:highlight w:val="white"/>
        </w:rPr>
        <w:lastRenderedPageBreak/>
        <w:t xml:space="preserve">Тема работы: </w:t>
      </w:r>
      <w:r w:rsidR="00484389">
        <w:t>Работа с ветками</w:t>
      </w:r>
    </w:p>
    <w:p w14:paraId="41A10873" w14:textId="77777777" w:rsidR="00484389" w:rsidRDefault="00902D9A" w:rsidP="00484389">
      <w:pPr>
        <w:pStyle w:val="15"/>
      </w:pPr>
      <w:r w:rsidRPr="00902D9A">
        <w:rPr>
          <w:rFonts w:eastAsia="Calibri" w:cs="Courier New"/>
          <w:color w:val="000000"/>
          <w:szCs w:val="20"/>
          <w:highlight w:val="white"/>
        </w:rPr>
        <w:t>Цель работы</w:t>
      </w:r>
      <w:proofErr w:type="gramStart"/>
      <w:r w:rsidR="004B07B3">
        <w:rPr>
          <w:rFonts w:eastAsia="Calibri" w:cs="Courier New"/>
          <w:color w:val="000000"/>
          <w:szCs w:val="20"/>
          <w:highlight w:val="white"/>
        </w:rPr>
        <w:t xml:space="preserve">: </w:t>
      </w:r>
      <w:r w:rsidR="00484389">
        <w:t>Теперь</w:t>
      </w:r>
      <w:proofErr w:type="gramEnd"/>
      <w:r w:rsidR="00484389">
        <w:t xml:space="preserve">, когда вы уже попробовали создавать, объединять и удалять ветки, пора познакомиться с некоторыми инструментами для управления ветками, которые вам пригодятся, когда вы начнёте использовать ветки постоянно. </w:t>
      </w:r>
    </w:p>
    <w:p w14:paraId="694BCE35" w14:textId="59CE045C" w:rsidR="00505209" w:rsidRDefault="00505209" w:rsidP="00505209">
      <w:pPr>
        <w:pStyle w:val="15"/>
      </w:pPr>
    </w:p>
    <w:p w14:paraId="5A2EF71E" w14:textId="270D5D88" w:rsidR="00902D9A" w:rsidRDefault="00484389" w:rsidP="004B07B3">
      <w:pPr>
        <w:pStyle w:val="15"/>
      </w:pPr>
      <w:r>
        <w:t>Ход работы:</w:t>
      </w:r>
    </w:p>
    <w:p w14:paraId="4DDB4486" w14:textId="29966E80" w:rsidR="00484389" w:rsidRDefault="00484389" w:rsidP="00484389">
      <w:pPr>
        <w:pStyle w:val="15"/>
      </w:pPr>
      <w:r>
        <w:t>1-2-3. Создание папки, репозитория в нем, и проверка статуса</w:t>
      </w:r>
    </w:p>
    <w:p w14:paraId="7E536BE1" w14:textId="47E0C8B3" w:rsidR="00484389" w:rsidRDefault="00484389" w:rsidP="00484389">
      <w:pPr>
        <w:pStyle w:val="15"/>
        <w:ind w:firstLine="0"/>
        <w:jc w:val="center"/>
      </w:pPr>
      <w:r w:rsidRPr="00484389">
        <w:rPr>
          <w:noProof/>
        </w:rPr>
        <w:drawing>
          <wp:inline distT="0" distB="0" distL="0" distR="0" wp14:anchorId="15804E33" wp14:editId="64D44BDA">
            <wp:extent cx="6480175" cy="3148965"/>
            <wp:effectExtent l="0" t="0" r="0" b="0"/>
            <wp:docPr id="87270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0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7AFC" w14:textId="7408E07B" w:rsidR="00D13EB3" w:rsidRDefault="009C7388" w:rsidP="009C7388">
      <w:pPr>
        <w:pStyle w:val="15"/>
      </w:pPr>
      <w:r>
        <w:rPr>
          <w:lang w:val="en-US"/>
        </w:rPr>
        <w:tab/>
      </w:r>
      <w:r w:rsidRPr="009C7388">
        <w:t xml:space="preserve">4-5-6-7. </w:t>
      </w:r>
      <w:r>
        <w:t xml:space="preserve">Файл зафиксирован коммитом, </w:t>
      </w:r>
      <w:proofErr w:type="spellStart"/>
      <w:r>
        <w:t>просмотрет</w:t>
      </w:r>
      <w:proofErr w:type="spellEnd"/>
      <w:r>
        <w:t xml:space="preserve"> статус репозитория и история его коммитов</w:t>
      </w:r>
    </w:p>
    <w:p w14:paraId="64071D18" w14:textId="0862FEED" w:rsidR="009C7388" w:rsidRDefault="009C7388" w:rsidP="009C7388">
      <w:pPr>
        <w:pStyle w:val="15"/>
        <w:ind w:firstLine="0"/>
        <w:jc w:val="center"/>
        <w:rPr>
          <w:lang w:val="en-US"/>
        </w:rPr>
      </w:pPr>
      <w:r w:rsidRPr="009C7388">
        <w:rPr>
          <w:noProof/>
        </w:rPr>
        <w:drawing>
          <wp:inline distT="0" distB="0" distL="0" distR="0" wp14:anchorId="58DA6DFD" wp14:editId="4B49D663">
            <wp:extent cx="5715000" cy="2900022"/>
            <wp:effectExtent l="0" t="0" r="0" b="0"/>
            <wp:docPr id="197030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2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880" cy="29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6ABA" w14:textId="3352BF59" w:rsidR="009C7388" w:rsidRDefault="009C7388" w:rsidP="009C7388">
      <w:pPr>
        <w:pStyle w:val="15"/>
      </w:pPr>
      <w:r w:rsidRPr="009C7388">
        <w:lastRenderedPageBreak/>
        <w:t xml:space="preserve">8-9. </w:t>
      </w:r>
      <w:r>
        <w:t>Создана ветка «</w:t>
      </w:r>
      <w:r>
        <w:rPr>
          <w:lang w:val="en-US"/>
        </w:rPr>
        <w:t>testing</w:t>
      </w:r>
      <w:r>
        <w:t xml:space="preserve">», проверен гит статус, </w:t>
      </w:r>
      <w:proofErr w:type="gramStart"/>
      <w:r>
        <w:t>что бы</w:t>
      </w:r>
      <w:proofErr w:type="gramEnd"/>
      <w:r>
        <w:t xml:space="preserve"> убедиться, что ветка еще не переключена</w:t>
      </w:r>
    </w:p>
    <w:p w14:paraId="38112EEB" w14:textId="2EC029A8" w:rsidR="009C7388" w:rsidRDefault="009C7388" w:rsidP="009C7388">
      <w:pPr>
        <w:pStyle w:val="15"/>
        <w:ind w:firstLine="0"/>
      </w:pPr>
      <w:r w:rsidRPr="009C7388">
        <w:rPr>
          <w:noProof/>
        </w:rPr>
        <w:drawing>
          <wp:inline distT="0" distB="0" distL="0" distR="0" wp14:anchorId="1D0AE43B" wp14:editId="5D836E12">
            <wp:extent cx="6480175" cy="1756410"/>
            <wp:effectExtent l="0" t="0" r="0" b="0"/>
            <wp:docPr id="104948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5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3C53" w14:textId="65E9504C" w:rsidR="009C7388" w:rsidRDefault="009C7388" w:rsidP="009C7388">
      <w:pPr>
        <w:pStyle w:val="15"/>
      </w:pPr>
      <w:r w:rsidRPr="009C7388">
        <w:t xml:space="preserve">11-12-13. </w:t>
      </w:r>
      <w:r>
        <w:t xml:space="preserve">Переключились на другую ветку без изменений и проверили статус гита </w:t>
      </w:r>
    </w:p>
    <w:p w14:paraId="04C63213" w14:textId="5FEBBE21" w:rsidR="009C7388" w:rsidRDefault="009C7388" w:rsidP="009C7388">
      <w:pPr>
        <w:pStyle w:val="15"/>
      </w:pPr>
      <w:r w:rsidRPr="009C7388">
        <w:rPr>
          <w:noProof/>
        </w:rPr>
        <w:drawing>
          <wp:inline distT="0" distB="0" distL="0" distR="0" wp14:anchorId="71E9D45F" wp14:editId="32853F4B">
            <wp:extent cx="5925377" cy="1362265"/>
            <wp:effectExtent l="0" t="0" r="0" b="9525"/>
            <wp:docPr id="153713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9BA3" w14:textId="3719082A" w:rsidR="009C7388" w:rsidRDefault="009C7388" w:rsidP="009C7388">
      <w:pPr>
        <w:pStyle w:val="15"/>
      </w:pPr>
      <w:r w:rsidRPr="009C7388">
        <w:t xml:space="preserve">14-15. </w:t>
      </w:r>
      <w:r>
        <w:t xml:space="preserve">Изменен файл </w:t>
      </w:r>
      <w:r>
        <w:rPr>
          <w:lang w:val="en-US"/>
        </w:rPr>
        <w:t>README</w:t>
      </w:r>
      <w:r w:rsidRPr="009C7388">
        <w:t>.</w:t>
      </w:r>
      <w:r>
        <w:rPr>
          <w:lang w:val="en-US"/>
        </w:rPr>
        <w:t>txt</w:t>
      </w:r>
      <w:r w:rsidRPr="009C7388">
        <w:t xml:space="preserve"> </w:t>
      </w:r>
      <w:r>
        <w:t xml:space="preserve">его изменения </w:t>
      </w:r>
      <w:proofErr w:type="spellStart"/>
      <w:r>
        <w:t>зафиксированны</w:t>
      </w:r>
      <w:proofErr w:type="spellEnd"/>
      <w:r>
        <w:t xml:space="preserve"> коммитом в ветке тестинг.</w:t>
      </w:r>
    </w:p>
    <w:p w14:paraId="7B4689F4" w14:textId="7ED627CD" w:rsidR="009C7388" w:rsidRDefault="009C7388" w:rsidP="009C7388">
      <w:pPr>
        <w:pStyle w:val="15"/>
        <w:ind w:firstLine="0"/>
        <w:jc w:val="center"/>
      </w:pPr>
      <w:r w:rsidRPr="009C7388">
        <w:rPr>
          <w:noProof/>
        </w:rPr>
        <w:drawing>
          <wp:inline distT="0" distB="0" distL="0" distR="0" wp14:anchorId="78C1CEFE" wp14:editId="0D9C57BC">
            <wp:extent cx="5726330" cy="3876675"/>
            <wp:effectExtent l="0" t="0" r="8255" b="0"/>
            <wp:docPr id="48050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091" cy="38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A62A" w14:textId="78FA09F1" w:rsidR="009C7388" w:rsidRDefault="009C7388" w:rsidP="009C7388">
      <w:pPr>
        <w:pStyle w:val="15"/>
      </w:pPr>
      <w:r w:rsidRPr="009C7388">
        <w:lastRenderedPageBreak/>
        <w:t xml:space="preserve">16. </w:t>
      </w:r>
      <w:r>
        <w:t xml:space="preserve">При переключении на ветку мастер изменения </w:t>
      </w:r>
      <w:proofErr w:type="spellStart"/>
      <w:r>
        <w:t>првоеденные</w:t>
      </w:r>
      <w:proofErr w:type="spellEnd"/>
      <w:r>
        <w:t xml:space="preserve"> в файле </w:t>
      </w:r>
      <w:r>
        <w:rPr>
          <w:lang w:val="en-US"/>
        </w:rPr>
        <w:t>README</w:t>
      </w:r>
      <w:r w:rsidRPr="009C7388">
        <w:t>.</w:t>
      </w:r>
      <w:r>
        <w:rPr>
          <w:lang w:val="en-US"/>
        </w:rPr>
        <w:t>txt</w:t>
      </w:r>
      <w:r w:rsidRPr="009C7388">
        <w:t xml:space="preserve"> </w:t>
      </w:r>
      <w:r>
        <w:t xml:space="preserve">вернулись в изначальное </w:t>
      </w:r>
      <w:proofErr w:type="spellStart"/>
      <w:proofErr w:type="gramStart"/>
      <w:r>
        <w:t>состояние,т</w:t>
      </w:r>
      <w:proofErr w:type="gramEnd"/>
      <w:r>
        <w:t>.к</w:t>
      </w:r>
      <w:proofErr w:type="spellEnd"/>
      <w:r>
        <w:t xml:space="preserve"> изменения были в другой ветке.</w:t>
      </w:r>
    </w:p>
    <w:p w14:paraId="0EAD813F" w14:textId="443E97C3" w:rsidR="009C7388" w:rsidRDefault="009C7388" w:rsidP="009C7388">
      <w:pPr>
        <w:pStyle w:val="15"/>
        <w:rPr>
          <w:lang w:val="en-US"/>
        </w:rPr>
      </w:pPr>
      <w:r w:rsidRPr="009C7388">
        <w:rPr>
          <w:noProof/>
        </w:rPr>
        <w:drawing>
          <wp:inline distT="0" distB="0" distL="0" distR="0" wp14:anchorId="3050FF5D" wp14:editId="2E615F5D">
            <wp:extent cx="4915586" cy="2162477"/>
            <wp:effectExtent l="0" t="0" r="0" b="9525"/>
            <wp:docPr id="94121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5A06" w14:textId="4BE68A2A" w:rsidR="00DE6EB8" w:rsidRDefault="00DE6EB8" w:rsidP="009C7388">
      <w:pPr>
        <w:pStyle w:val="15"/>
      </w:pPr>
      <w:r w:rsidRPr="00DE6EB8">
        <w:t xml:space="preserve">17. </w:t>
      </w:r>
      <w:r>
        <w:t xml:space="preserve">Коммит созданный в ветке </w:t>
      </w:r>
      <w:r w:rsidRPr="00DE6EB8">
        <w:t>“</w:t>
      </w:r>
      <w:r>
        <w:rPr>
          <w:lang w:val="en-US"/>
        </w:rPr>
        <w:t>testing</w:t>
      </w:r>
      <w:r w:rsidRPr="00DE6EB8">
        <w:t xml:space="preserve">” </w:t>
      </w:r>
      <w:r>
        <w:t xml:space="preserve">так -же не отображается в логе </w:t>
      </w:r>
    </w:p>
    <w:p w14:paraId="0BEE4A2B" w14:textId="000FC822" w:rsidR="00DE6EB8" w:rsidRDefault="00DE6EB8" w:rsidP="009C7388">
      <w:pPr>
        <w:pStyle w:val="15"/>
        <w:rPr>
          <w:lang w:val="en-US"/>
        </w:rPr>
      </w:pPr>
      <w:r w:rsidRPr="00DE6EB8">
        <w:rPr>
          <w:noProof/>
        </w:rPr>
        <w:drawing>
          <wp:inline distT="0" distB="0" distL="0" distR="0" wp14:anchorId="787D6F7A" wp14:editId="7E9CC6E5">
            <wp:extent cx="6480175" cy="1553845"/>
            <wp:effectExtent l="0" t="0" r="0" b="8255"/>
            <wp:docPr id="152264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A5B" w14:textId="71EF6874" w:rsidR="00DE6EB8" w:rsidRDefault="00DE6EB8" w:rsidP="009C7388">
      <w:pPr>
        <w:pStyle w:val="15"/>
      </w:pPr>
      <w:r w:rsidRPr="00DE6EB8">
        <w:t xml:space="preserve">18. </w:t>
      </w:r>
      <w:r>
        <w:t xml:space="preserve">При переключении обратно </w:t>
      </w:r>
      <w:proofErr w:type="gramStart"/>
      <w:r>
        <w:t>так-же</w:t>
      </w:r>
      <w:proofErr w:type="gramEnd"/>
      <w:r>
        <w:t xml:space="preserve"> изменения вернулись, лог </w:t>
      </w:r>
      <w:proofErr w:type="gramStart"/>
      <w:r>
        <w:t>так-же</w:t>
      </w:r>
      <w:proofErr w:type="gramEnd"/>
      <w:r>
        <w:t xml:space="preserve"> включает коммит созданный в этой ветке</w:t>
      </w:r>
    </w:p>
    <w:p w14:paraId="429BB8B9" w14:textId="387D6A10" w:rsidR="00DE6EB8" w:rsidRDefault="00DE6EB8" w:rsidP="00DE6EB8">
      <w:pPr>
        <w:pStyle w:val="15"/>
        <w:jc w:val="center"/>
      </w:pPr>
      <w:r w:rsidRPr="00DE6EB8">
        <w:rPr>
          <w:noProof/>
        </w:rPr>
        <w:drawing>
          <wp:inline distT="0" distB="0" distL="0" distR="0" wp14:anchorId="3E5ABD62" wp14:editId="2DA82199">
            <wp:extent cx="4008120" cy="3536576"/>
            <wp:effectExtent l="0" t="0" r="0" b="6985"/>
            <wp:docPr id="207516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2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42" cy="35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3C26" w14:textId="65A378CF" w:rsidR="00DE6EB8" w:rsidRDefault="00DE6EB8" w:rsidP="00DE6EB8">
      <w:pPr>
        <w:pStyle w:val="15"/>
      </w:pPr>
      <w:r>
        <w:rPr>
          <w:lang w:val="en-US"/>
        </w:rPr>
        <w:lastRenderedPageBreak/>
        <w:t>19.</w:t>
      </w:r>
      <w:r>
        <w:t xml:space="preserve"> Переключились обратно </w:t>
      </w:r>
    </w:p>
    <w:p w14:paraId="051A6001" w14:textId="2C47DDA6" w:rsidR="00DE6EB8" w:rsidRDefault="00DE6EB8" w:rsidP="00DE6EB8">
      <w:pPr>
        <w:pStyle w:val="15"/>
      </w:pPr>
      <w:r w:rsidRPr="00DE6EB8">
        <w:rPr>
          <w:noProof/>
        </w:rPr>
        <w:drawing>
          <wp:inline distT="0" distB="0" distL="0" distR="0" wp14:anchorId="5C0EFF79" wp14:editId="466B9A73">
            <wp:extent cx="6182588" cy="1771897"/>
            <wp:effectExtent l="0" t="0" r="8890" b="0"/>
            <wp:docPr id="28761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0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964" w14:textId="441CC4CE" w:rsidR="00DE6EB8" w:rsidRDefault="00DE6EB8" w:rsidP="00DE6EB8">
      <w:pPr>
        <w:pStyle w:val="15"/>
      </w:pPr>
      <w:r>
        <w:t xml:space="preserve">20-21-22. Фиксируем файл индекс и видим два коммита в логе </w:t>
      </w:r>
    </w:p>
    <w:p w14:paraId="68FECD66" w14:textId="08D0BF7C" w:rsidR="00DE6EB8" w:rsidRPr="00DE6EB8" w:rsidRDefault="00DE6EB8" w:rsidP="00DE6EB8">
      <w:pPr>
        <w:pStyle w:val="15"/>
      </w:pPr>
      <w:r w:rsidRPr="00DE6EB8">
        <w:rPr>
          <w:noProof/>
        </w:rPr>
        <w:drawing>
          <wp:inline distT="0" distB="0" distL="0" distR="0" wp14:anchorId="4B4EA5D4" wp14:editId="233C8F2F">
            <wp:extent cx="5839640" cy="3858163"/>
            <wp:effectExtent l="0" t="0" r="8890" b="9525"/>
            <wp:docPr id="117572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26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004D" w14:textId="15D7B1F1" w:rsidR="009C7388" w:rsidRDefault="00DE6EB8" w:rsidP="00DE6EB8">
      <w:pPr>
        <w:pStyle w:val="15"/>
      </w:pPr>
      <w:r>
        <w:t>23. в ветке тестинг другой последний коммит</w:t>
      </w:r>
    </w:p>
    <w:p w14:paraId="31E75566" w14:textId="2A626D23" w:rsidR="00DE6EB8" w:rsidRDefault="00DE6EB8" w:rsidP="00DE6EB8">
      <w:pPr>
        <w:pStyle w:val="15"/>
      </w:pPr>
      <w:r w:rsidRPr="00DE6EB8">
        <w:rPr>
          <w:noProof/>
        </w:rPr>
        <w:drawing>
          <wp:inline distT="0" distB="0" distL="0" distR="0" wp14:anchorId="1D019396" wp14:editId="12A061BB">
            <wp:extent cx="5588635" cy="2331838"/>
            <wp:effectExtent l="0" t="0" r="0" b="0"/>
            <wp:docPr id="80725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7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377" cy="23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62C5" w14:textId="7494BB3F" w:rsidR="00DE6EB8" w:rsidRDefault="00DE6EB8" w:rsidP="00DE6EB8">
      <w:pPr>
        <w:pStyle w:val="15"/>
      </w:pPr>
      <w:r>
        <w:lastRenderedPageBreak/>
        <w:t>Задание 2.</w:t>
      </w:r>
    </w:p>
    <w:p w14:paraId="1F46CCF9" w14:textId="2488ADFC" w:rsidR="00DE6EB8" w:rsidRDefault="00C30C09" w:rsidP="00DE6EB8">
      <w:pPr>
        <w:pStyle w:val="15"/>
      </w:pPr>
      <w:r w:rsidRPr="00C30C09">
        <w:t xml:space="preserve">1-2-3. </w:t>
      </w:r>
      <w:r>
        <w:t xml:space="preserve">Создана ветка и переключены на нее </w:t>
      </w:r>
    </w:p>
    <w:p w14:paraId="26322F8A" w14:textId="619F4F75" w:rsidR="00C30C09" w:rsidRDefault="00C30C09" w:rsidP="00DE6EB8">
      <w:pPr>
        <w:pStyle w:val="15"/>
      </w:pPr>
      <w:r w:rsidRPr="00C30C09">
        <w:rPr>
          <w:noProof/>
        </w:rPr>
        <w:drawing>
          <wp:inline distT="0" distB="0" distL="0" distR="0" wp14:anchorId="37B82275" wp14:editId="2E0EAC03">
            <wp:extent cx="5525271" cy="1619476"/>
            <wp:effectExtent l="0" t="0" r="0" b="0"/>
            <wp:docPr id="16335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B2C4" w14:textId="77777777" w:rsidR="00C30C09" w:rsidRDefault="00C30C09" w:rsidP="00DE6EB8">
      <w:pPr>
        <w:pStyle w:val="15"/>
      </w:pPr>
      <w:r>
        <w:t xml:space="preserve">4-5-6-7. Фиксируем изменения и проверяем лог </w:t>
      </w:r>
    </w:p>
    <w:p w14:paraId="362539CE" w14:textId="163C9F5F" w:rsidR="00C30C09" w:rsidRDefault="00C30C09" w:rsidP="00C30C09">
      <w:pPr>
        <w:pStyle w:val="15"/>
        <w:ind w:firstLine="0"/>
      </w:pPr>
      <w:r w:rsidRPr="00C30C09">
        <w:rPr>
          <w:noProof/>
        </w:rPr>
        <w:drawing>
          <wp:inline distT="0" distB="0" distL="0" distR="0" wp14:anchorId="76C5D55C" wp14:editId="1E9723F5">
            <wp:extent cx="6449325" cy="2857899"/>
            <wp:effectExtent l="0" t="0" r="8890" b="0"/>
            <wp:docPr id="72286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63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0DA" w14:textId="1BE3D4D7" w:rsidR="00C30C09" w:rsidRDefault="00C30C09" w:rsidP="00C30C09">
      <w:pPr>
        <w:pStyle w:val="15"/>
        <w:ind w:firstLine="0"/>
        <w:rPr>
          <w:lang w:val="en-US"/>
        </w:rPr>
      </w:pPr>
      <w:r w:rsidRPr="00C30C09">
        <w:rPr>
          <w:noProof/>
        </w:rPr>
        <w:drawing>
          <wp:inline distT="0" distB="0" distL="0" distR="0" wp14:anchorId="0E68EFBC" wp14:editId="0185B3C3">
            <wp:extent cx="6480175" cy="3195320"/>
            <wp:effectExtent l="0" t="0" r="0" b="5080"/>
            <wp:docPr id="44469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2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297A" w14:textId="36DB5278" w:rsidR="00C30C09" w:rsidRDefault="00C30C09" w:rsidP="00C30C09">
      <w:pPr>
        <w:pStyle w:val="15"/>
        <w:ind w:firstLine="0"/>
      </w:pPr>
      <w:r w:rsidRPr="00C30C09">
        <w:t xml:space="preserve">8. </w:t>
      </w:r>
      <w:r>
        <w:t xml:space="preserve">В ветке мастер все </w:t>
      </w:r>
      <w:proofErr w:type="gramStart"/>
      <w:r>
        <w:t>так-же</w:t>
      </w:r>
      <w:proofErr w:type="gramEnd"/>
      <w:r>
        <w:t xml:space="preserve"> два изменения </w:t>
      </w:r>
    </w:p>
    <w:p w14:paraId="32CC2C98" w14:textId="2B53B27C" w:rsidR="00C30C09" w:rsidRDefault="00C30C09" w:rsidP="00C30C09">
      <w:pPr>
        <w:pStyle w:val="15"/>
        <w:ind w:firstLine="0"/>
        <w:rPr>
          <w:lang w:val="en-US"/>
        </w:rPr>
      </w:pPr>
      <w:r w:rsidRPr="00C30C09">
        <w:rPr>
          <w:noProof/>
        </w:rPr>
        <w:lastRenderedPageBreak/>
        <w:drawing>
          <wp:inline distT="0" distB="0" distL="0" distR="0" wp14:anchorId="44F2FC57" wp14:editId="38C75F69">
            <wp:extent cx="6477904" cy="3286584"/>
            <wp:effectExtent l="0" t="0" r="0" b="9525"/>
            <wp:docPr id="138346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1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B2C7" w14:textId="6CC7EEE8" w:rsidR="00C30C09" w:rsidRDefault="00C30C09" w:rsidP="00C30C09">
      <w:pPr>
        <w:pStyle w:val="15"/>
        <w:ind w:firstLine="0"/>
      </w:pPr>
      <w:r w:rsidRPr="00C30C09">
        <w:t xml:space="preserve">9-10-11. </w:t>
      </w:r>
      <w:r>
        <w:t xml:space="preserve">Выполнено слияние веток, изменения теперь в мастере и это видно в логе </w:t>
      </w:r>
    </w:p>
    <w:p w14:paraId="248163FE" w14:textId="33E9A81F" w:rsidR="00C30C09" w:rsidRDefault="00C30C09" w:rsidP="00B013E9">
      <w:pPr>
        <w:pStyle w:val="15"/>
        <w:ind w:firstLine="0"/>
        <w:jc w:val="center"/>
        <w:rPr>
          <w:lang w:val="en-US"/>
        </w:rPr>
      </w:pPr>
      <w:r w:rsidRPr="00C30C09">
        <w:rPr>
          <w:noProof/>
        </w:rPr>
        <w:drawing>
          <wp:inline distT="0" distB="0" distL="0" distR="0" wp14:anchorId="25E37C50" wp14:editId="3C5D7D8C">
            <wp:extent cx="6480175" cy="4143375"/>
            <wp:effectExtent l="0" t="0" r="0" b="9525"/>
            <wp:docPr id="5124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F5B2" w14:textId="05383C27" w:rsidR="004E7EA2" w:rsidRDefault="004E7EA2" w:rsidP="00C30C09">
      <w:pPr>
        <w:pStyle w:val="15"/>
        <w:ind w:firstLine="0"/>
      </w:pPr>
      <w:r w:rsidRPr="004E7EA2">
        <w:t xml:space="preserve">12. </w:t>
      </w:r>
      <w:r>
        <w:t xml:space="preserve">Выполнили команду </w:t>
      </w:r>
      <w:r>
        <w:rPr>
          <w:lang w:val="en-US"/>
        </w:rPr>
        <w:t>git</w:t>
      </w:r>
      <w:r w:rsidRPr="004E7EA2">
        <w:t xml:space="preserve"> </w:t>
      </w:r>
      <w:r>
        <w:rPr>
          <w:lang w:val="en-US"/>
        </w:rPr>
        <w:t>branch</w:t>
      </w:r>
      <w:r w:rsidRPr="004E7EA2">
        <w:t xml:space="preserve"> -</w:t>
      </w:r>
      <w:r>
        <w:rPr>
          <w:lang w:val="en-US"/>
        </w:rPr>
        <w:t>v</w:t>
      </w:r>
      <w:r w:rsidRPr="004E7EA2">
        <w:t xml:space="preserve"> </w:t>
      </w:r>
      <w:r>
        <w:t xml:space="preserve">показывающий подробную инфу о ветках </w:t>
      </w:r>
    </w:p>
    <w:p w14:paraId="10D21F51" w14:textId="45F48970" w:rsidR="004E7EA2" w:rsidRDefault="004E7EA2" w:rsidP="00B013E9">
      <w:pPr>
        <w:pStyle w:val="15"/>
        <w:ind w:firstLine="0"/>
        <w:jc w:val="center"/>
      </w:pPr>
      <w:r w:rsidRPr="004E7EA2">
        <w:rPr>
          <w:noProof/>
        </w:rPr>
        <w:drawing>
          <wp:inline distT="0" distB="0" distL="0" distR="0" wp14:anchorId="5149746A" wp14:editId="4826286E">
            <wp:extent cx="4038600" cy="922020"/>
            <wp:effectExtent l="0" t="0" r="0" b="0"/>
            <wp:docPr id="51257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4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0904" cy="93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9E52" w14:textId="0A1F1D6B" w:rsidR="004E7EA2" w:rsidRDefault="004E7EA2" w:rsidP="00C30C09">
      <w:pPr>
        <w:pStyle w:val="15"/>
        <w:ind w:firstLine="0"/>
      </w:pPr>
      <w:r>
        <w:lastRenderedPageBreak/>
        <w:t>13-14 Проверяем статус и логи для мастера</w:t>
      </w:r>
    </w:p>
    <w:p w14:paraId="4532658C" w14:textId="596E7DBE" w:rsidR="004E7EA2" w:rsidRDefault="004E7EA2" w:rsidP="00B013E9">
      <w:pPr>
        <w:pStyle w:val="15"/>
        <w:ind w:firstLine="0"/>
        <w:jc w:val="center"/>
        <w:rPr>
          <w:lang w:val="en-US"/>
        </w:rPr>
      </w:pPr>
      <w:r w:rsidRPr="004E7EA2">
        <w:rPr>
          <w:noProof/>
        </w:rPr>
        <w:drawing>
          <wp:inline distT="0" distB="0" distL="0" distR="0" wp14:anchorId="7EDAD46F" wp14:editId="06A68653">
            <wp:extent cx="6480175" cy="3825240"/>
            <wp:effectExtent l="0" t="0" r="0" b="3810"/>
            <wp:docPr id="22019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7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130C" w14:textId="5CA82762" w:rsidR="004E7EA2" w:rsidRDefault="004E7EA2" w:rsidP="00C30C09">
      <w:pPr>
        <w:pStyle w:val="15"/>
        <w:ind w:firstLine="0"/>
      </w:pPr>
      <w:r>
        <w:t xml:space="preserve">И в тестинге, где совпадает только первый коммит </w:t>
      </w:r>
    </w:p>
    <w:p w14:paraId="07F5A859" w14:textId="11D6A630" w:rsidR="004E7EA2" w:rsidRPr="00574A92" w:rsidRDefault="004E7EA2" w:rsidP="00B013E9">
      <w:pPr>
        <w:pStyle w:val="15"/>
        <w:ind w:firstLine="0"/>
        <w:jc w:val="center"/>
      </w:pPr>
      <w:r w:rsidRPr="004E7EA2">
        <w:rPr>
          <w:noProof/>
        </w:rPr>
        <w:drawing>
          <wp:inline distT="0" distB="0" distL="0" distR="0" wp14:anchorId="43B92A8A" wp14:editId="31A1D403">
            <wp:extent cx="6296904" cy="2762636"/>
            <wp:effectExtent l="0" t="0" r="0" b="0"/>
            <wp:docPr id="994037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37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A92" w:rsidRPr="00574A92">
        <w:t>1</w:t>
      </w:r>
    </w:p>
    <w:p w14:paraId="20FF75E0" w14:textId="7633C0F7" w:rsidR="00574A92" w:rsidRPr="00574A92" w:rsidRDefault="00574A92" w:rsidP="00C30C09">
      <w:pPr>
        <w:pStyle w:val="15"/>
        <w:ind w:firstLine="0"/>
        <w:rPr>
          <w:lang w:val="en-US"/>
        </w:rPr>
      </w:pPr>
      <w:r w:rsidRPr="00574A92">
        <w:t xml:space="preserve">15-16-17. </w:t>
      </w:r>
      <w:r>
        <w:t xml:space="preserve">Выполнили слияние с веткой </w:t>
      </w:r>
      <w:r>
        <w:rPr>
          <w:lang w:val="en-US"/>
        </w:rPr>
        <w:t>testing</w:t>
      </w:r>
      <w:r w:rsidRPr="00574A92">
        <w:t xml:space="preserve"> </w:t>
      </w:r>
      <w:r>
        <w:t xml:space="preserve">с использованием рекурсивной стратегии. </w:t>
      </w:r>
    </w:p>
    <w:p w14:paraId="3B3BE68A" w14:textId="09BFDFF5" w:rsidR="00574A92" w:rsidRDefault="00574A92" w:rsidP="00B013E9">
      <w:pPr>
        <w:pStyle w:val="15"/>
        <w:ind w:firstLine="0"/>
        <w:jc w:val="center"/>
        <w:rPr>
          <w:lang w:val="en-US"/>
        </w:rPr>
      </w:pPr>
      <w:r w:rsidRPr="00574A92">
        <w:rPr>
          <w:noProof/>
          <w:lang w:val="en-US"/>
        </w:rPr>
        <w:lastRenderedPageBreak/>
        <w:drawing>
          <wp:inline distT="0" distB="0" distL="0" distR="0" wp14:anchorId="2AB2D4BE" wp14:editId="29985165">
            <wp:extent cx="6087325" cy="1619476"/>
            <wp:effectExtent l="0" t="0" r="8890" b="0"/>
            <wp:docPr id="144172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9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5AAA" w14:textId="4079E399" w:rsidR="00290498" w:rsidRDefault="00574A92" w:rsidP="00C30C09">
      <w:pPr>
        <w:pStyle w:val="15"/>
        <w:ind w:firstLine="0"/>
      </w:pPr>
      <w:r w:rsidRPr="00290498">
        <w:t>18</w:t>
      </w:r>
      <w:r w:rsidR="00290498">
        <w:t>-19</w:t>
      </w:r>
      <w:r w:rsidRPr="00290498">
        <w:t xml:space="preserve">. </w:t>
      </w:r>
      <w:r>
        <w:t xml:space="preserve">В логе появилось </w:t>
      </w:r>
      <w:proofErr w:type="spellStart"/>
      <w:r>
        <w:t>объеденение</w:t>
      </w:r>
      <w:proofErr w:type="spellEnd"/>
      <w:r>
        <w:t xml:space="preserve"> веток с веткой тестинг </w:t>
      </w:r>
    </w:p>
    <w:p w14:paraId="4160765A" w14:textId="77777777" w:rsidR="00290498" w:rsidRDefault="00290498" w:rsidP="00C30C09">
      <w:pPr>
        <w:pStyle w:val="15"/>
        <w:ind w:firstLine="0"/>
      </w:pPr>
    </w:p>
    <w:p w14:paraId="2CD91204" w14:textId="1F1D4804" w:rsidR="00574A92" w:rsidRDefault="00574A92" w:rsidP="00B013E9">
      <w:pPr>
        <w:pStyle w:val="15"/>
        <w:ind w:firstLine="0"/>
        <w:jc w:val="center"/>
      </w:pPr>
      <w:r w:rsidRPr="00574A92">
        <w:rPr>
          <w:noProof/>
          <w:lang w:val="en-US"/>
        </w:rPr>
        <w:drawing>
          <wp:inline distT="0" distB="0" distL="0" distR="0" wp14:anchorId="421DFE91" wp14:editId="13BBD50C">
            <wp:extent cx="6354062" cy="4020111"/>
            <wp:effectExtent l="0" t="0" r="8890" b="0"/>
            <wp:docPr id="129132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3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EDA9" w14:textId="62E14680" w:rsidR="00290498" w:rsidRDefault="00290498" w:rsidP="00C30C09">
      <w:pPr>
        <w:pStyle w:val="15"/>
        <w:ind w:firstLine="0"/>
        <w:rPr>
          <w:lang w:val="en-US"/>
        </w:rPr>
      </w:pPr>
      <w:proofErr w:type="spellStart"/>
      <w:r>
        <w:t>Возникновеник</w:t>
      </w:r>
      <w:proofErr w:type="spellEnd"/>
      <w:r>
        <w:t xml:space="preserve"> конфликтов</w:t>
      </w:r>
      <w:r>
        <w:rPr>
          <w:lang w:val="en-US"/>
        </w:rPr>
        <w:t>:</w:t>
      </w:r>
    </w:p>
    <w:p w14:paraId="50DC84F2" w14:textId="77777777" w:rsidR="00290498" w:rsidRDefault="00290498" w:rsidP="00C30C09">
      <w:pPr>
        <w:pStyle w:val="15"/>
        <w:ind w:firstLine="0"/>
      </w:pPr>
      <w:r w:rsidRPr="00290498">
        <w:t>1-2-</w:t>
      </w:r>
      <w:proofErr w:type="gramStart"/>
      <w:r w:rsidRPr="00290498">
        <w:t>3.</w:t>
      </w:r>
      <w:r>
        <w:t>Создаем</w:t>
      </w:r>
      <w:proofErr w:type="gramEnd"/>
      <w:r>
        <w:t xml:space="preserve"> файл и коммитим его.</w:t>
      </w:r>
    </w:p>
    <w:p w14:paraId="69548168" w14:textId="7E1BC31B" w:rsidR="00290498" w:rsidRDefault="00290498" w:rsidP="00B013E9">
      <w:pPr>
        <w:pStyle w:val="15"/>
        <w:ind w:firstLine="0"/>
        <w:jc w:val="center"/>
      </w:pPr>
      <w:r w:rsidRPr="00290498">
        <w:rPr>
          <w:noProof/>
        </w:rPr>
        <w:drawing>
          <wp:inline distT="0" distB="0" distL="0" distR="0" wp14:anchorId="0364B795" wp14:editId="1742E982">
            <wp:extent cx="4899660" cy="2120705"/>
            <wp:effectExtent l="0" t="0" r="0" b="0"/>
            <wp:docPr id="172695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3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1710" cy="21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E1C" w14:textId="118A5A55" w:rsidR="00290498" w:rsidRDefault="00290498" w:rsidP="00C30C09">
      <w:pPr>
        <w:pStyle w:val="15"/>
        <w:ind w:firstLine="0"/>
      </w:pPr>
      <w:r w:rsidRPr="00290498">
        <w:lastRenderedPageBreak/>
        <w:t>4</w:t>
      </w:r>
      <w:r>
        <w:t>. Создали ветку и переключились на нее</w:t>
      </w:r>
    </w:p>
    <w:p w14:paraId="4886C030" w14:textId="461BD051" w:rsidR="00290498" w:rsidRDefault="00290498" w:rsidP="00B013E9">
      <w:pPr>
        <w:pStyle w:val="15"/>
        <w:ind w:firstLine="0"/>
        <w:jc w:val="center"/>
      </w:pPr>
      <w:r w:rsidRPr="00290498">
        <w:rPr>
          <w:noProof/>
        </w:rPr>
        <w:drawing>
          <wp:inline distT="0" distB="0" distL="0" distR="0" wp14:anchorId="341391D6" wp14:editId="6DCE937C">
            <wp:extent cx="5449060" cy="666843"/>
            <wp:effectExtent l="0" t="0" r="0" b="0"/>
            <wp:docPr id="200538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95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A73" w14:textId="60A4E151" w:rsidR="00290498" w:rsidRDefault="00290498" w:rsidP="00C30C09">
      <w:pPr>
        <w:pStyle w:val="15"/>
        <w:ind w:firstLine="0"/>
      </w:pPr>
      <w:r>
        <w:t xml:space="preserve">5. Коммитим изменение. </w:t>
      </w:r>
    </w:p>
    <w:p w14:paraId="24C04391" w14:textId="449FA9A5" w:rsidR="00290498" w:rsidRDefault="00290498" w:rsidP="00B013E9">
      <w:pPr>
        <w:pStyle w:val="15"/>
        <w:ind w:firstLine="0"/>
        <w:jc w:val="center"/>
      </w:pPr>
      <w:r w:rsidRPr="00290498">
        <w:rPr>
          <w:noProof/>
        </w:rPr>
        <w:drawing>
          <wp:inline distT="0" distB="0" distL="0" distR="0" wp14:anchorId="3C3C037F" wp14:editId="655EEFD5">
            <wp:extent cx="5792008" cy="1371791"/>
            <wp:effectExtent l="0" t="0" r="0" b="0"/>
            <wp:docPr id="81976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0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E64A" w14:textId="02392F14" w:rsidR="00CB6030" w:rsidRDefault="00CB6030" w:rsidP="00C30C09">
      <w:pPr>
        <w:pStyle w:val="15"/>
        <w:ind w:firstLine="0"/>
      </w:pPr>
      <w:r>
        <w:t xml:space="preserve">6-7-8-9 Создали новую ветку и изменили файл уже в нее, </w:t>
      </w:r>
      <w:proofErr w:type="spellStart"/>
      <w:r>
        <w:t>закоммитили</w:t>
      </w:r>
      <w:proofErr w:type="spellEnd"/>
      <w:r>
        <w:t xml:space="preserve"> изменение</w:t>
      </w:r>
    </w:p>
    <w:p w14:paraId="4D5A6AC1" w14:textId="37EAB432" w:rsidR="00CB6030" w:rsidRDefault="00CB6030" w:rsidP="00B013E9">
      <w:pPr>
        <w:pStyle w:val="15"/>
        <w:ind w:firstLine="0"/>
        <w:jc w:val="center"/>
      </w:pPr>
      <w:r w:rsidRPr="00CB6030">
        <w:rPr>
          <w:noProof/>
        </w:rPr>
        <w:drawing>
          <wp:inline distT="0" distB="0" distL="0" distR="0" wp14:anchorId="420FBF60" wp14:editId="712D9E36">
            <wp:extent cx="6268325" cy="2638793"/>
            <wp:effectExtent l="0" t="0" r="0" b="9525"/>
            <wp:docPr id="65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460" w14:textId="1541CAD7" w:rsidR="00CB6030" w:rsidRDefault="00CB6030" w:rsidP="00C30C09">
      <w:pPr>
        <w:pStyle w:val="15"/>
        <w:ind w:firstLine="0"/>
      </w:pPr>
      <w:r>
        <w:rPr>
          <w:lang w:val="en-US"/>
        </w:rPr>
        <w:t xml:space="preserve">10-11. </w:t>
      </w:r>
      <w:r>
        <w:t>Возник конфликт при слиянии веток</w:t>
      </w:r>
    </w:p>
    <w:p w14:paraId="154BE283" w14:textId="6EBB1444" w:rsidR="00CB6030" w:rsidRDefault="00CB6030" w:rsidP="00B013E9">
      <w:pPr>
        <w:pStyle w:val="15"/>
        <w:ind w:firstLine="0"/>
        <w:jc w:val="center"/>
      </w:pPr>
      <w:r w:rsidRPr="00CB6030">
        <w:rPr>
          <w:noProof/>
        </w:rPr>
        <w:drawing>
          <wp:inline distT="0" distB="0" distL="0" distR="0" wp14:anchorId="09F4D761" wp14:editId="10F750E6">
            <wp:extent cx="6011114" cy="1638529"/>
            <wp:effectExtent l="0" t="0" r="0" b="0"/>
            <wp:docPr id="177135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6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BD44" w14:textId="53A0BBA4" w:rsidR="00CB6030" w:rsidRDefault="00CB6030" w:rsidP="00C30C09">
      <w:pPr>
        <w:pStyle w:val="15"/>
        <w:ind w:firstLine="0"/>
      </w:pPr>
      <w:r>
        <w:t xml:space="preserve">12. Файл поменялся с указанием на конфликт </w:t>
      </w:r>
    </w:p>
    <w:p w14:paraId="5D2B31CB" w14:textId="5F947F7B" w:rsidR="00CB6030" w:rsidRDefault="00CB6030" w:rsidP="00B013E9">
      <w:pPr>
        <w:pStyle w:val="15"/>
        <w:ind w:firstLine="0"/>
        <w:jc w:val="center"/>
      </w:pPr>
      <w:r w:rsidRPr="00CB6030">
        <w:rPr>
          <w:noProof/>
        </w:rPr>
        <w:lastRenderedPageBreak/>
        <w:drawing>
          <wp:inline distT="0" distB="0" distL="0" distR="0" wp14:anchorId="5EEB8A51" wp14:editId="71B2689E">
            <wp:extent cx="2377440" cy="1388477"/>
            <wp:effectExtent l="0" t="0" r="3810" b="2540"/>
            <wp:docPr id="85401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2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5236" cy="13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88D5" w14:textId="06B7343A" w:rsidR="00CB6030" w:rsidRDefault="00CB6030" w:rsidP="00C30C09">
      <w:pPr>
        <w:pStyle w:val="15"/>
        <w:ind w:firstLine="0"/>
      </w:pPr>
      <w:r>
        <w:t>13-14. Меняем файл, оставляем результат вручную.</w:t>
      </w:r>
    </w:p>
    <w:p w14:paraId="718DB971" w14:textId="4F3814F3" w:rsidR="00CB6030" w:rsidRDefault="00CB6030" w:rsidP="00B013E9">
      <w:pPr>
        <w:pStyle w:val="15"/>
        <w:ind w:firstLine="0"/>
        <w:jc w:val="center"/>
      </w:pPr>
      <w:r w:rsidRPr="00CB6030">
        <w:rPr>
          <w:noProof/>
        </w:rPr>
        <w:drawing>
          <wp:inline distT="0" distB="0" distL="0" distR="0" wp14:anchorId="35889754" wp14:editId="54223E51">
            <wp:extent cx="3829584" cy="1047896"/>
            <wp:effectExtent l="0" t="0" r="0" b="0"/>
            <wp:docPr id="48430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6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BFD4" w14:textId="1A7CA28D" w:rsidR="00CB6030" w:rsidRDefault="00CB6030" w:rsidP="00C30C09">
      <w:pPr>
        <w:pStyle w:val="15"/>
        <w:ind w:firstLine="0"/>
      </w:pPr>
      <w:r>
        <w:t>15 -16. Конфликт решен. Фиксируем изменения.</w:t>
      </w:r>
    </w:p>
    <w:p w14:paraId="2B2DA5E1" w14:textId="52138065" w:rsidR="00CB6030" w:rsidRPr="00CB6030" w:rsidRDefault="00CB6030" w:rsidP="00B013E9">
      <w:pPr>
        <w:pStyle w:val="15"/>
        <w:ind w:firstLine="0"/>
      </w:pPr>
      <w:r w:rsidRPr="00CB6030">
        <w:rPr>
          <w:noProof/>
        </w:rPr>
        <w:drawing>
          <wp:inline distT="0" distB="0" distL="0" distR="0" wp14:anchorId="513173B0" wp14:editId="1B33B1D8">
            <wp:extent cx="6480175" cy="3121660"/>
            <wp:effectExtent l="0" t="0" r="0" b="2540"/>
            <wp:docPr id="72231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121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030" w:rsidRPr="00CB6030" w:rsidSect="0087416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083"/>
    <w:multiLevelType w:val="hybridMultilevel"/>
    <w:tmpl w:val="BED8E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F0234"/>
    <w:multiLevelType w:val="hybridMultilevel"/>
    <w:tmpl w:val="B6A68BE6"/>
    <w:lvl w:ilvl="0" w:tplc="66BC9780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C1630"/>
    <w:multiLevelType w:val="hybridMultilevel"/>
    <w:tmpl w:val="AE1AC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A440E"/>
    <w:multiLevelType w:val="hybridMultilevel"/>
    <w:tmpl w:val="23F84790"/>
    <w:lvl w:ilvl="0" w:tplc="E6E0C05C">
      <w:start w:val="1"/>
      <w:numFmt w:val="decimal"/>
      <w:lvlText w:val="%1."/>
      <w:lvlJc w:val="left"/>
      <w:pPr>
        <w:ind w:left="1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3C4A7E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741166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B0FC8E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D45AC8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0031A0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7A7A0E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CC6516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20726A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3D7E2A"/>
    <w:multiLevelType w:val="hybridMultilevel"/>
    <w:tmpl w:val="C6A2BC1E"/>
    <w:lvl w:ilvl="0" w:tplc="348AD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40799F"/>
    <w:multiLevelType w:val="hybridMultilevel"/>
    <w:tmpl w:val="2AC8C3BA"/>
    <w:lvl w:ilvl="0" w:tplc="4348B5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D11BC"/>
    <w:multiLevelType w:val="hybridMultilevel"/>
    <w:tmpl w:val="01741AD6"/>
    <w:lvl w:ilvl="0" w:tplc="8654BA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41B00"/>
    <w:multiLevelType w:val="hybridMultilevel"/>
    <w:tmpl w:val="77BE34CA"/>
    <w:lvl w:ilvl="0" w:tplc="9B82475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5057E"/>
    <w:multiLevelType w:val="hybridMultilevel"/>
    <w:tmpl w:val="E09665CE"/>
    <w:lvl w:ilvl="0" w:tplc="E6307878">
      <w:start w:val="1"/>
      <w:numFmt w:val="decimal"/>
      <w:pStyle w:val="1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D2093C"/>
    <w:multiLevelType w:val="hybridMultilevel"/>
    <w:tmpl w:val="6A8CE6A6"/>
    <w:lvl w:ilvl="0" w:tplc="0419001B">
      <w:start w:val="1"/>
      <w:numFmt w:val="lowerRoman"/>
      <w:lvlText w:val="%1."/>
      <w:lvlJc w:val="righ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027452"/>
    <w:multiLevelType w:val="hybridMultilevel"/>
    <w:tmpl w:val="8332A510"/>
    <w:lvl w:ilvl="0" w:tplc="2D5C6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5D7D35"/>
    <w:multiLevelType w:val="hybridMultilevel"/>
    <w:tmpl w:val="22347FAC"/>
    <w:lvl w:ilvl="0" w:tplc="0D7A67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BC35DF4"/>
    <w:multiLevelType w:val="hybridMultilevel"/>
    <w:tmpl w:val="28721296"/>
    <w:lvl w:ilvl="0" w:tplc="5DDE8F3E">
      <w:start w:val="1"/>
      <w:numFmt w:val="decimal"/>
      <w:lvlText w:val="%1."/>
      <w:lvlJc w:val="left"/>
      <w:pPr>
        <w:ind w:left="1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0680DA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2A77C8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7AB162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0A5A30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AC3060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2C2D8A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A45CA6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F8C64A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187818"/>
    <w:multiLevelType w:val="hybridMultilevel"/>
    <w:tmpl w:val="FA264906"/>
    <w:lvl w:ilvl="0" w:tplc="BE7C403A">
      <w:start w:val="1"/>
      <w:numFmt w:val="decimal"/>
      <w:lvlText w:val="%1."/>
      <w:lvlJc w:val="left"/>
      <w:pPr>
        <w:ind w:left="1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E2D21A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A86744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6833E2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ACB1CC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68C82C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DCE298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CAB50A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26BE40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5C3718"/>
    <w:multiLevelType w:val="hybridMultilevel"/>
    <w:tmpl w:val="8D9C3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29866912">
    <w:abstractNumId w:val="14"/>
  </w:num>
  <w:num w:numId="2" w16cid:durableId="1736587261">
    <w:abstractNumId w:val="9"/>
  </w:num>
  <w:num w:numId="3" w16cid:durableId="884832382">
    <w:abstractNumId w:val="8"/>
  </w:num>
  <w:num w:numId="4" w16cid:durableId="1989360601">
    <w:abstractNumId w:val="6"/>
  </w:num>
  <w:num w:numId="5" w16cid:durableId="1875847755">
    <w:abstractNumId w:val="5"/>
  </w:num>
  <w:num w:numId="6" w16cid:durableId="84691082">
    <w:abstractNumId w:val="7"/>
  </w:num>
  <w:num w:numId="7" w16cid:durableId="1941183049">
    <w:abstractNumId w:val="1"/>
  </w:num>
  <w:num w:numId="8" w16cid:durableId="1605841431">
    <w:abstractNumId w:val="3"/>
  </w:num>
  <w:num w:numId="9" w16cid:durableId="2013218670">
    <w:abstractNumId w:val="10"/>
  </w:num>
  <w:num w:numId="10" w16cid:durableId="772481950">
    <w:abstractNumId w:val="4"/>
  </w:num>
  <w:num w:numId="11" w16cid:durableId="199517683">
    <w:abstractNumId w:val="0"/>
  </w:num>
  <w:num w:numId="12" w16cid:durableId="752092908">
    <w:abstractNumId w:val="12"/>
  </w:num>
  <w:num w:numId="13" w16cid:durableId="1071469979">
    <w:abstractNumId w:val="2"/>
  </w:num>
  <w:num w:numId="14" w16cid:durableId="566766123">
    <w:abstractNumId w:val="13"/>
  </w:num>
  <w:num w:numId="15" w16cid:durableId="1331298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9A"/>
    <w:rsid w:val="000A5915"/>
    <w:rsid w:val="00124BEC"/>
    <w:rsid w:val="0012526A"/>
    <w:rsid w:val="001F7265"/>
    <w:rsid w:val="002865CF"/>
    <w:rsid w:val="00290498"/>
    <w:rsid w:val="00322B86"/>
    <w:rsid w:val="004008CB"/>
    <w:rsid w:val="00484389"/>
    <w:rsid w:val="004B07B3"/>
    <w:rsid w:val="004E7EA2"/>
    <w:rsid w:val="00505209"/>
    <w:rsid w:val="005548A8"/>
    <w:rsid w:val="00574A92"/>
    <w:rsid w:val="005A6ADA"/>
    <w:rsid w:val="0061768F"/>
    <w:rsid w:val="0067295A"/>
    <w:rsid w:val="008326B7"/>
    <w:rsid w:val="008740D7"/>
    <w:rsid w:val="0087416F"/>
    <w:rsid w:val="008B1DF0"/>
    <w:rsid w:val="00902D9A"/>
    <w:rsid w:val="009C7388"/>
    <w:rsid w:val="009E332C"/>
    <w:rsid w:val="00AE4C9D"/>
    <w:rsid w:val="00B013E9"/>
    <w:rsid w:val="00B5191D"/>
    <w:rsid w:val="00C22408"/>
    <w:rsid w:val="00C30C09"/>
    <w:rsid w:val="00CB6030"/>
    <w:rsid w:val="00CE6E7A"/>
    <w:rsid w:val="00CF50C2"/>
    <w:rsid w:val="00D13EB3"/>
    <w:rsid w:val="00D31B35"/>
    <w:rsid w:val="00DA0725"/>
    <w:rsid w:val="00DA747A"/>
    <w:rsid w:val="00DE6EB8"/>
    <w:rsid w:val="00E96E76"/>
    <w:rsid w:val="00F21C82"/>
    <w:rsid w:val="00FF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A3EE"/>
  <w15:chartTrackingRefBased/>
  <w15:docId w15:val="{3A0DB6A8-9638-4AE8-86A3-93901686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D9A"/>
    <w:pPr>
      <w:spacing w:line="259" w:lineRule="auto"/>
    </w:pPr>
    <w:rPr>
      <w:kern w:val="0"/>
      <w:sz w:val="22"/>
      <w:szCs w:val="22"/>
      <w14:ligatures w14:val="none"/>
    </w:rPr>
  </w:style>
  <w:style w:type="paragraph" w:styleId="11">
    <w:name w:val="heading 1"/>
    <w:basedOn w:val="a"/>
    <w:next w:val="a"/>
    <w:link w:val="12"/>
    <w:uiPriority w:val="9"/>
    <w:rsid w:val="0087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87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rsid w:val="0087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1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1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87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87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87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87416F"/>
    <w:pPr>
      <w:ind w:left="720"/>
      <w:contextualSpacing/>
    </w:pPr>
  </w:style>
  <w:style w:type="character" w:styleId="a8">
    <w:name w:val="Intense Emphasis"/>
    <w:basedOn w:val="a0"/>
    <w:uiPriority w:val="21"/>
    <w:rsid w:val="008741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87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1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87416F"/>
    <w:rPr>
      <w:b/>
      <w:bCs/>
      <w:smallCaps/>
      <w:color w:val="2F5496" w:themeColor="accent1" w:themeShade="BF"/>
      <w:spacing w:val="5"/>
    </w:rPr>
  </w:style>
  <w:style w:type="paragraph" w:customStyle="1" w:styleId="13">
    <w:name w:val="Заголовок 1 уровня"/>
    <w:basedOn w:val="a"/>
    <w:link w:val="14"/>
    <w:qFormat/>
    <w:rsid w:val="0087416F"/>
    <w:pPr>
      <w:spacing w:after="60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14">
    <w:name w:val="Заголовок 1 уровня Знак"/>
    <w:basedOn w:val="a0"/>
    <w:link w:val="13"/>
    <w:rsid w:val="0087416F"/>
    <w:rPr>
      <w:rFonts w:ascii="Times New Roman" w:hAnsi="Times New Roman"/>
      <w:b/>
      <w:caps/>
      <w:sz w:val="28"/>
    </w:rPr>
  </w:style>
  <w:style w:type="paragraph" w:customStyle="1" w:styleId="23">
    <w:name w:val="Заголовки 2 уровня"/>
    <w:aliases w:val="если он идет после текста"/>
    <w:basedOn w:val="13"/>
    <w:link w:val="24"/>
    <w:qFormat/>
    <w:rsid w:val="0087416F"/>
    <w:pPr>
      <w:spacing w:after="900"/>
    </w:pPr>
    <w:rPr>
      <w:i/>
      <w:caps w:val="0"/>
    </w:rPr>
  </w:style>
  <w:style w:type="character" w:customStyle="1" w:styleId="24">
    <w:name w:val="Заголовки 2 уровня Знак"/>
    <w:aliases w:val="если он идет после текста Знак"/>
    <w:basedOn w:val="14"/>
    <w:link w:val="23"/>
    <w:rsid w:val="0087416F"/>
    <w:rPr>
      <w:rFonts w:ascii="Times New Roman" w:hAnsi="Times New Roman"/>
      <w:b/>
      <w:i/>
      <w:caps w:val="0"/>
      <w:sz w:val="28"/>
    </w:rPr>
  </w:style>
  <w:style w:type="paragraph" w:customStyle="1" w:styleId="25">
    <w:name w:val="Заголовок 2 уровня"/>
    <w:aliases w:val="после текста"/>
    <w:basedOn w:val="13"/>
    <w:link w:val="26"/>
    <w:qFormat/>
    <w:rsid w:val="0087416F"/>
    <w:pPr>
      <w:spacing w:before="600"/>
    </w:pPr>
    <w:rPr>
      <w:i/>
      <w:caps w:val="0"/>
    </w:rPr>
  </w:style>
  <w:style w:type="character" w:customStyle="1" w:styleId="26">
    <w:name w:val="Заголовок 2 уровня Знак"/>
    <w:aliases w:val="после текста Знак"/>
    <w:basedOn w:val="14"/>
    <w:link w:val="25"/>
    <w:rsid w:val="0087416F"/>
    <w:rPr>
      <w:rFonts w:ascii="Times New Roman" w:hAnsi="Times New Roman"/>
      <w:b/>
      <w:i/>
      <w:caps w:val="0"/>
      <w:sz w:val="28"/>
    </w:rPr>
  </w:style>
  <w:style w:type="paragraph" w:customStyle="1" w:styleId="15">
    <w:name w:val="Основной текст1"/>
    <w:basedOn w:val="25"/>
    <w:link w:val="16"/>
    <w:qFormat/>
    <w:rsid w:val="0087416F"/>
    <w:pPr>
      <w:spacing w:before="0" w:after="0"/>
      <w:ind w:firstLine="709"/>
      <w:jc w:val="both"/>
    </w:pPr>
    <w:rPr>
      <w:b w:val="0"/>
      <w:i w:val="0"/>
    </w:rPr>
  </w:style>
  <w:style w:type="character" w:customStyle="1" w:styleId="16">
    <w:name w:val="Основной текст1 Знак"/>
    <w:basedOn w:val="26"/>
    <w:link w:val="15"/>
    <w:rsid w:val="0087416F"/>
    <w:rPr>
      <w:rFonts w:ascii="Times New Roman" w:hAnsi="Times New Roman"/>
      <w:b w:val="0"/>
      <w:i w:val="0"/>
      <w:caps w:val="0"/>
      <w:sz w:val="28"/>
    </w:rPr>
  </w:style>
  <w:style w:type="paragraph" w:customStyle="1" w:styleId="10">
    <w:name w:val="Нумерованный список1"/>
    <w:basedOn w:val="15"/>
    <w:link w:val="17"/>
    <w:qFormat/>
    <w:rsid w:val="0067295A"/>
    <w:pPr>
      <w:numPr>
        <w:numId w:val="3"/>
      </w:numPr>
    </w:pPr>
  </w:style>
  <w:style w:type="character" w:customStyle="1" w:styleId="17">
    <w:name w:val="Нумерованный список1 Знак"/>
    <w:basedOn w:val="16"/>
    <w:link w:val="10"/>
    <w:rsid w:val="0067295A"/>
    <w:rPr>
      <w:rFonts w:ascii="Times New Roman" w:hAnsi="Times New Roman"/>
      <w:b w:val="0"/>
      <w:i w:val="0"/>
      <w:caps w:val="0"/>
      <w:sz w:val="28"/>
    </w:rPr>
  </w:style>
  <w:style w:type="paragraph" w:customStyle="1" w:styleId="1">
    <w:name w:val="Маркированный список1"/>
    <w:basedOn w:val="10"/>
    <w:link w:val="18"/>
    <w:qFormat/>
    <w:rsid w:val="008B1DF0"/>
    <w:pPr>
      <w:numPr>
        <w:numId w:val="7"/>
      </w:numPr>
    </w:pPr>
  </w:style>
  <w:style w:type="character" w:customStyle="1" w:styleId="18">
    <w:name w:val="Маркированный список1 Знак"/>
    <w:basedOn w:val="17"/>
    <w:link w:val="1"/>
    <w:rsid w:val="008B1DF0"/>
    <w:rPr>
      <w:rFonts w:ascii="Times New Roman" w:hAnsi="Times New Roman"/>
      <w:b w:val="0"/>
      <w:i w:val="0"/>
      <w:caps w:val="0"/>
      <w:sz w:val="28"/>
    </w:rPr>
  </w:style>
  <w:style w:type="paragraph" w:customStyle="1" w:styleId="ac">
    <w:name w:val="Подпись рисунка"/>
    <w:basedOn w:val="15"/>
    <w:link w:val="ad"/>
    <w:qFormat/>
    <w:rsid w:val="008B1DF0"/>
    <w:pPr>
      <w:spacing w:after="600"/>
      <w:ind w:firstLine="0"/>
      <w:jc w:val="center"/>
    </w:pPr>
    <w:rPr>
      <w:iCs/>
    </w:rPr>
  </w:style>
  <w:style w:type="character" w:customStyle="1" w:styleId="ad">
    <w:name w:val="Подпись рисунка Знак"/>
    <w:basedOn w:val="16"/>
    <w:link w:val="ac"/>
    <w:rsid w:val="008B1DF0"/>
    <w:rPr>
      <w:rFonts w:ascii="Times New Roman" w:hAnsi="Times New Roman"/>
      <w:b w:val="0"/>
      <w:i w:val="0"/>
      <w:iCs/>
      <w:caps w:val="0"/>
      <w:sz w:val="28"/>
    </w:rPr>
  </w:style>
  <w:style w:type="paragraph" w:customStyle="1" w:styleId="ae">
    <w:name w:val="Таблица"/>
    <w:basedOn w:val="13"/>
    <w:link w:val="af"/>
    <w:qFormat/>
    <w:rsid w:val="008B1DF0"/>
    <w:pPr>
      <w:spacing w:before="600" w:after="0"/>
      <w:jc w:val="left"/>
    </w:pPr>
    <w:rPr>
      <w:b w:val="0"/>
      <w:bCs/>
      <w:caps w:val="0"/>
    </w:rPr>
  </w:style>
  <w:style w:type="character" w:customStyle="1" w:styleId="af">
    <w:name w:val="Таблица Знак"/>
    <w:basedOn w:val="14"/>
    <w:link w:val="ae"/>
    <w:rsid w:val="008B1DF0"/>
    <w:rPr>
      <w:rFonts w:ascii="Times New Roman" w:hAnsi="Times New Roman"/>
      <w:b w:val="0"/>
      <w:bCs/>
      <w:caps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stuff\my%20stuff\Study\&#1054;&#1073;&#1097;&#1080;&#1081;%20&#1096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Общий шаблон.dotx</Template>
  <TotalTime>4</TotalTime>
  <Pages>11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Григорий Андронов</cp:lastModifiedBy>
  <cp:revision>2</cp:revision>
  <dcterms:created xsi:type="dcterms:W3CDTF">2026-10-08T15:54:00Z</dcterms:created>
  <dcterms:modified xsi:type="dcterms:W3CDTF">2026-10-08T15:54:00Z</dcterms:modified>
</cp:coreProperties>
</file>